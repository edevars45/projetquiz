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250"/>
        <w:gridCol w:w="6780"/>
      </w:tblGrid>
      <w:tr w:rsidR="003D1B71" w:rsidRPr="005604BC" w14:paraId="7A361495" w14:textId="77777777" w:rsidTr="00C246E4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20B1C8D" w14:textId="77777777" w:rsidR="003D1B71" w:rsidRPr="005604BC" w:rsidRDefault="003B21DD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anchor distT="0" distB="0" distL="114300" distR="114300" simplePos="0" relativeHeight="251658240" behindDoc="0" locked="0" layoutInCell="1" allowOverlap="1" wp14:anchorId="438BB2BC" wp14:editId="6154B1A2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616585</wp:posOffset>
                  </wp:positionV>
                  <wp:extent cx="1809695" cy="2143125"/>
                  <wp:effectExtent l="0" t="0" r="635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 moi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" b="5"/>
                          <a:stretch/>
                        </pic:blipFill>
                        <pic:spPr>
                          <a:xfrm>
                            <a:off x="0" y="0"/>
                            <a:ext cx="1809695" cy="214312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7F530A23" w14:textId="77777777" w:rsidR="003D1B71" w:rsidRPr="00FA0C2E" w:rsidRDefault="003D1B71" w:rsidP="00590471">
            <w:pPr>
              <w:pStyle w:val="Corpsdetexte"/>
              <w:kinsoku w:val="0"/>
              <w:overflowPunct w:val="0"/>
              <w:rPr>
                <w:rFonts w:ascii="Harlow Solid Italic" w:hAnsi="Harlow Solid Italic" w:cs="Times New Roman"/>
                <w:color w:val="1B3DAA" w:themeColor="accent3" w:themeTint="BF"/>
                <w:sz w:val="28"/>
                <w:szCs w:val="28"/>
              </w:rPr>
            </w:pPr>
          </w:p>
        </w:tc>
        <w:tc>
          <w:tcPr>
            <w:tcW w:w="6780" w:type="dxa"/>
            <w:tcBorders>
              <w:bottom w:val="nil"/>
            </w:tcBorders>
          </w:tcPr>
          <w:p w14:paraId="2FB8D468" w14:textId="77777777" w:rsidR="00AF1FF2" w:rsidRPr="00AF1FF2" w:rsidRDefault="004A7E2F" w:rsidP="00AF1FF2">
            <w:pPr>
              <w:pStyle w:val="Titre"/>
              <w:tabs>
                <w:tab w:val="left" w:pos="2385"/>
              </w:tabs>
              <w:spacing w:before="120" w:after="120"/>
              <w:rPr>
                <w:rFonts w:ascii="Britannic Bold" w:hAnsi="Britannic Bold"/>
                <w:b w:val="0"/>
                <w:color w:val="0070C0"/>
                <w:sz w:val="36"/>
                <w:szCs w:val="22"/>
              </w:rPr>
            </w:pPr>
            <w:r w:rsidRPr="00621F13">
              <w:rPr>
                <w:rFonts w:ascii="Britannic Bold" w:hAnsi="Britannic Bold"/>
                <w:b w:val="0"/>
                <w:color w:val="0070C0"/>
                <w:sz w:val="36"/>
                <w:szCs w:val="22"/>
              </w:rPr>
              <w:t>Devars Esther</w:t>
            </w:r>
          </w:p>
          <w:p w14:paraId="1D5CB64A" w14:textId="77777777" w:rsidR="0089509B" w:rsidRPr="0089509B" w:rsidRDefault="0089509B" w:rsidP="0089509B">
            <w:pPr>
              <w:pStyle w:val="Exprience"/>
              <w:spacing w:before="120" w:after="120"/>
              <w:rPr>
                <w:sz w:val="28"/>
                <w:szCs w:val="28"/>
              </w:rPr>
            </w:pPr>
            <w:r w:rsidRPr="0089509B">
              <w:rPr>
                <w:b/>
                <w:color w:val="0072C7" w:themeColor="accent2"/>
                <w:sz w:val="28"/>
                <w:szCs w:val="28"/>
                <w:u w:val="single"/>
              </w:rPr>
              <w:t>Compétences personnelles</w:t>
            </w:r>
          </w:p>
          <w:p w14:paraId="08C9F374" w14:textId="77777777" w:rsidR="0089509B" w:rsidRPr="0089509B" w:rsidRDefault="0089509B" w:rsidP="0089509B">
            <w:pPr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left="0" w:hanging="357"/>
              <w:rPr>
                <w:rFonts w:ascii="Arial" w:eastAsia="Times New Roman" w:hAnsi="Arial" w:cs="Arial"/>
                <w:color w:val="202124"/>
                <w:sz w:val="28"/>
                <w:szCs w:val="28"/>
                <w:lang w:eastAsia="fr-FR"/>
              </w:rPr>
            </w:pPr>
            <w:r w:rsidRPr="0089509B">
              <w:rPr>
                <w:rFonts w:ascii="Arial" w:eastAsia="Times New Roman" w:hAnsi="Arial" w:cs="Arial"/>
                <w:color w:val="202124"/>
                <w:sz w:val="28"/>
                <w:szCs w:val="28"/>
                <w:lang w:eastAsia="fr-FR"/>
              </w:rPr>
              <w:t>Bon sens relationnel ; Sens de l'accueil ; Patiente, rigoureuse et organisée ; Bonne capacité d'écoute ; Esprit de synthèse.</w:t>
            </w:r>
          </w:p>
          <w:p w14:paraId="468D4FF4" w14:textId="77777777" w:rsidR="0089509B" w:rsidRPr="0089509B" w:rsidRDefault="0089509B" w:rsidP="0089509B">
            <w:pPr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left="0" w:hanging="357"/>
              <w:rPr>
                <w:rFonts w:ascii="Arial" w:eastAsia="Times New Roman" w:hAnsi="Arial" w:cs="Arial"/>
                <w:color w:val="202124"/>
                <w:sz w:val="28"/>
                <w:szCs w:val="28"/>
                <w:lang w:eastAsia="fr-FR"/>
              </w:rPr>
            </w:pPr>
            <w:r w:rsidRPr="0089509B">
              <w:rPr>
                <w:rFonts w:ascii="Arial" w:eastAsia="Times New Roman" w:hAnsi="Arial" w:cs="Arial"/>
                <w:color w:val="202124"/>
                <w:sz w:val="28"/>
                <w:szCs w:val="28"/>
                <w:lang w:eastAsia="fr-FR"/>
              </w:rPr>
              <w:t>Bonne maîtrise de l'expression orale et écrite.</w:t>
            </w:r>
          </w:p>
          <w:p w14:paraId="1A383AD7" w14:textId="4CE7D7FC" w:rsidR="007F276B" w:rsidRPr="0089509B" w:rsidRDefault="007F276B" w:rsidP="0089509B">
            <w:pPr>
              <w:jc w:val="both"/>
              <w:rPr>
                <w:b/>
              </w:rPr>
            </w:pPr>
          </w:p>
        </w:tc>
      </w:tr>
      <w:tr w:rsidR="003D1B71" w:rsidRPr="005604BC" w14:paraId="72A149FF" w14:textId="77777777" w:rsidTr="00C246E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7C0871A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000BA460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sz w:val="22"/>
                <w:szCs w:val="22"/>
              </w:rPr>
              <w:id w:val="1196195576"/>
              <w:placeholder>
                <w:docPart w:val="636674F37A9D4892A64239432E353B99"/>
              </w:placeholder>
              <w:temporary/>
              <w:showingPlcHdr/>
              <w15:appearance w15:val="hidden"/>
            </w:sdtPr>
            <w:sdtEndPr/>
            <w:sdtContent>
              <w:p w14:paraId="59ADA5A1" w14:textId="77777777" w:rsidR="003D1B71" w:rsidRPr="00040C8C" w:rsidRDefault="003D1B71" w:rsidP="00040C8C">
                <w:pPr>
                  <w:pStyle w:val="Titre2"/>
                  <w:spacing w:before="120"/>
                  <w:rPr>
                    <w:sz w:val="22"/>
                    <w:szCs w:val="22"/>
                  </w:rPr>
                </w:pPr>
                <w:r w:rsidRPr="00040C8C">
                  <w:rPr>
                    <w:szCs w:val="22"/>
                  </w:rPr>
                  <w:t>Expérience</w:t>
                </w:r>
              </w:p>
            </w:sdtContent>
          </w:sdt>
          <w:p w14:paraId="75B7F883" w14:textId="77777777" w:rsidR="000906E3" w:rsidRPr="00040C8C" w:rsidRDefault="000906E3" w:rsidP="00040C8C">
            <w:pPr>
              <w:pStyle w:val="Dates"/>
              <w:spacing w:before="120" w:after="120"/>
              <w:rPr>
                <w:sz w:val="22"/>
                <w:szCs w:val="22"/>
              </w:rPr>
            </w:pPr>
            <w:r w:rsidRPr="00040C8C">
              <w:rPr>
                <w:sz w:val="22"/>
                <w:szCs w:val="22"/>
              </w:rPr>
              <w:t>Décembre 2021</w:t>
            </w:r>
          </w:p>
          <w:p w14:paraId="2DC5BE11" w14:textId="77777777" w:rsidR="000906E3" w:rsidRPr="00040C8C" w:rsidRDefault="000906E3" w:rsidP="00040C8C">
            <w:pPr>
              <w:pStyle w:val="Exprience"/>
              <w:spacing w:before="120" w:after="120"/>
              <w:rPr>
                <w:szCs w:val="22"/>
              </w:rPr>
            </w:pPr>
            <w:r w:rsidRPr="00040C8C">
              <w:rPr>
                <w:szCs w:val="22"/>
              </w:rPr>
              <w:t>Agent administratif</w:t>
            </w:r>
            <w:r w:rsidR="00E03506" w:rsidRPr="00040C8C">
              <w:rPr>
                <w:szCs w:val="22"/>
              </w:rPr>
              <w:t xml:space="preserve"> (stagiaire) </w:t>
            </w:r>
            <w:r w:rsidR="003F4B77">
              <w:rPr>
                <w:szCs w:val="22"/>
              </w:rPr>
              <w:t xml:space="preserve">- </w:t>
            </w:r>
            <w:r w:rsidRPr="00040C8C">
              <w:rPr>
                <w:szCs w:val="22"/>
              </w:rPr>
              <w:t xml:space="preserve">Centre </w:t>
            </w:r>
            <w:r w:rsidR="003F4B77">
              <w:rPr>
                <w:szCs w:val="22"/>
              </w:rPr>
              <w:t>de vaccination anti-COVID – Montargis - 45</w:t>
            </w:r>
          </w:p>
          <w:p w14:paraId="16194B0D" w14:textId="77777777" w:rsidR="003D1B71" w:rsidRPr="00040C8C" w:rsidRDefault="00313CF8" w:rsidP="00040C8C">
            <w:pPr>
              <w:pStyle w:val="Dates"/>
              <w:spacing w:before="120" w:after="120"/>
              <w:rPr>
                <w:sz w:val="22"/>
                <w:szCs w:val="22"/>
              </w:rPr>
            </w:pPr>
            <w:r w:rsidRPr="00040C8C">
              <w:rPr>
                <w:sz w:val="22"/>
                <w:szCs w:val="22"/>
              </w:rPr>
              <w:t>Avril 2016</w:t>
            </w:r>
            <w:r w:rsidR="003D1B71" w:rsidRPr="00040C8C">
              <w:rPr>
                <w:rFonts w:eastAsia="Calibri"/>
                <w:sz w:val="22"/>
                <w:szCs w:val="22"/>
                <w:lang w:bidi="fr-FR"/>
              </w:rPr>
              <w:t>–</w:t>
            </w:r>
            <w:r w:rsidRPr="00040C8C">
              <w:rPr>
                <w:sz w:val="22"/>
                <w:szCs w:val="22"/>
              </w:rPr>
              <w:t>Sept 2016</w:t>
            </w:r>
          </w:p>
          <w:p w14:paraId="6360E007" w14:textId="77777777" w:rsidR="003D1B71" w:rsidRPr="00040C8C" w:rsidRDefault="00313CF8" w:rsidP="00040C8C">
            <w:pPr>
              <w:pStyle w:val="Exprience"/>
              <w:spacing w:before="120" w:after="120"/>
              <w:rPr>
                <w:szCs w:val="22"/>
              </w:rPr>
            </w:pPr>
            <w:r w:rsidRPr="00040C8C">
              <w:rPr>
                <w:szCs w:val="22"/>
              </w:rPr>
              <w:t>Auxiliaire de vie</w:t>
            </w:r>
            <w:r w:rsidR="009D21A1"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="003D1B71" w:rsidRPr="00040C8C">
              <w:rPr>
                <w:rStyle w:val="lev"/>
                <w:rFonts w:eastAsia="Calibri"/>
                <w:szCs w:val="22"/>
                <w:lang w:bidi="fr-FR"/>
              </w:rPr>
              <w:t xml:space="preserve">• </w:t>
            </w:r>
            <w:r w:rsidRPr="00040C8C">
              <w:rPr>
                <w:szCs w:val="22"/>
              </w:rPr>
              <w:t>L’</w:t>
            </w:r>
            <w:r w:rsidR="003F4B77">
              <w:rPr>
                <w:szCs w:val="22"/>
              </w:rPr>
              <w:t>ADAPAGE » - Villemandeur-45</w:t>
            </w:r>
          </w:p>
          <w:p w14:paraId="167F5020" w14:textId="77777777" w:rsidR="003D1B71" w:rsidRPr="00040C8C" w:rsidRDefault="00313CF8" w:rsidP="00040C8C">
            <w:pPr>
              <w:pStyle w:val="Dates"/>
              <w:spacing w:before="120" w:after="120"/>
              <w:rPr>
                <w:sz w:val="22"/>
                <w:szCs w:val="22"/>
              </w:rPr>
            </w:pPr>
            <w:r w:rsidRPr="00040C8C">
              <w:rPr>
                <w:sz w:val="22"/>
                <w:szCs w:val="22"/>
              </w:rPr>
              <w:t>Juin 2015</w:t>
            </w:r>
            <w:r w:rsidR="003D1B71" w:rsidRPr="00040C8C">
              <w:rPr>
                <w:rFonts w:eastAsia="Calibri"/>
                <w:sz w:val="22"/>
                <w:szCs w:val="22"/>
                <w:lang w:bidi="fr-FR"/>
              </w:rPr>
              <w:t>–</w:t>
            </w:r>
            <w:r w:rsidR="005C193A">
              <w:rPr>
                <w:sz w:val="22"/>
                <w:szCs w:val="22"/>
              </w:rPr>
              <w:t>aout 2015</w:t>
            </w:r>
          </w:p>
          <w:p w14:paraId="2D319E76" w14:textId="77777777" w:rsidR="003D1B71" w:rsidRPr="00040C8C" w:rsidRDefault="00313CF8" w:rsidP="00040C8C">
            <w:pPr>
              <w:pStyle w:val="Exprience"/>
              <w:spacing w:before="120" w:after="120"/>
              <w:rPr>
                <w:szCs w:val="22"/>
              </w:rPr>
            </w:pPr>
            <w:r w:rsidRPr="00040C8C">
              <w:rPr>
                <w:szCs w:val="22"/>
              </w:rPr>
              <w:t>Auxiliaire de vie</w:t>
            </w:r>
            <w:r w:rsidR="003F4B77">
              <w:rPr>
                <w:szCs w:val="22"/>
              </w:rPr>
              <w:t xml:space="preserve"> </w:t>
            </w:r>
            <w:r w:rsidR="003F4B77">
              <w:rPr>
                <w:rStyle w:val="lev"/>
                <w:rFonts w:eastAsia="Calibri"/>
                <w:szCs w:val="22"/>
                <w:lang w:bidi="fr-FR"/>
              </w:rPr>
              <w:t>-</w:t>
            </w:r>
            <w:r w:rsidR="003D1B71"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Pr="00040C8C">
              <w:rPr>
                <w:szCs w:val="22"/>
              </w:rPr>
              <w:t>stagiaire</w:t>
            </w:r>
            <w:r w:rsidR="003D1B71"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="003F4B77">
              <w:rPr>
                <w:rStyle w:val="lev"/>
                <w:rFonts w:eastAsia="Calibri"/>
                <w:szCs w:val="22"/>
                <w:lang w:bidi="fr-FR"/>
              </w:rPr>
              <w:t>-</w:t>
            </w:r>
            <w:r w:rsidR="003D1B71"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="009D21A1" w:rsidRPr="00040C8C">
              <w:rPr>
                <w:szCs w:val="22"/>
              </w:rPr>
              <w:t xml:space="preserve">EPHAD </w:t>
            </w:r>
            <w:r w:rsidR="003F4B77">
              <w:rPr>
                <w:szCs w:val="22"/>
              </w:rPr>
              <w:t>« L</w:t>
            </w:r>
            <w:r w:rsidR="009D21A1" w:rsidRPr="00040C8C">
              <w:rPr>
                <w:szCs w:val="22"/>
              </w:rPr>
              <w:t xml:space="preserve">a </w:t>
            </w:r>
            <w:proofErr w:type="spellStart"/>
            <w:r w:rsidR="009D21A1" w:rsidRPr="00040C8C">
              <w:rPr>
                <w:szCs w:val="22"/>
              </w:rPr>
              <w:t>B</w:t>
            </w:r>
            <w:r w:rsidRPr="00040C8C">
              <w:rPr>
                <w:szCs w:val="22"/>
              </w:rPr>
              <w:t>oisserie</w:t>
            </w:r>
            <w:proofErr w:type="spellEnd"/>
            <w:r w:rsidR="003F4B77">
              <w:rPr>
                <w:szCs w:val="22"/>
              </w:rPr>
              <w:t> » - Montargis-45</w:t>
            </w:r>
          </w:p>
          <w:p w14:paraId="6398EF9A" w14:textId="77777777" w:rsidR="003D1B71" w:rsidRPr="00040C8C" w:rsidRDefault="00313CF8" w:rsidP="00040C8C">
            <w:pPr>
              <w:pStyle w:val="Dates"/>
              <w:spacing w:before="120" w:after="120"/>
              <w:rPr>
                <w:sz w:val="22"/>
                <w:szCs w:val="22"/>
              </w:rPr>
            </w:pPr>
            <w:r w:rsidRPr="00040C8C">
              <w:rPr>
                <w:sz w:val="22"/>
                <w:szCs w:val="22"/>
              </w:rPr>
              <w:t>Sept 2013</w:t>
            </w:r>
            <w:r w:rsidR="003D1B71" w:rsidRPr="00040C8C">
              <w:rPr>
                <w:rFonts w:eastAsia="Calibri"/>
                <w:sz w:val="22"/>
                <w:szCs w:val="22"/>
                <w:lang w:bidi="fr-FR"/>
              </w:rPr>
              <w:t>–</w:t>
            </w:r>
            <w:r w:rsidRPr="00040C8C">
              <w:rPr>
                <w:sz w:val="22"/>
                <w:szCs w:val="22"/>
              </w:rPr>
              <w:t>Avril 2014</w:t>
            </w:r>
          </w:p>
          <w:p w14:paraId="7D2CE5DF" w14:textId="77777777" w:rsidR="003D1B71" w:rsidRPr="00040C8C" w:rsidRDefault="00CD5E2F" w:rsidP="00040C8C">
            <w:pPr>
              <w:pStyle w:val="Exprience"/>
              <w:spacing w:before="120" w:after="120"/>
              <w:rPr>
                <w:szCs w:val="22"/>
              </w:rPr>
            </w:pPr>
            <w:r w:rsidRPr="00040C8C">
              <w:rPr>
                <w:szCs w:val="22"/>
              </w:rPr>
              <w:t>Animatrice</w:t>
            </w:r>
            <w:r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="003F4B77">
              <w:rPr>
                <w:rStyle w:val="lev"/>
                <w:rFonts w:eastAsia="Calibri"/>
                <w:szCs w:val="22"/>
                <w:lang w:bidi="fr-FR"/>
              </w:rPr>
              <w:t>-</w:t>
            </w:r>
            <w:r w:rsidR="003D1B71"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="009D21A1" w:rsidRPr="00040C8C">
              <w:rPr>
                <w:szCs w:val="22"/>
              </w:rPr>
              <w:t>Mairie de Montargis</w:t>
            </w:r>
          </w:p>
          <w:p w14:paraId="3E7B90AD" w14:textId="77777777" w:rsidR="009D21A1" w:rsidRPr="00040C8C" w:rsidRDefault="006B335A" w:rsidP="00040C8C">
            <w:pPr>
              <w:pStyle w:val="Dates"/>
              <w:spacing w:before="120" w:after="120"/>
              <w:rPr>
                <w:sz w:val="22"/>
                <w:szCs w:val="22"/>
              </w:rPr>
            </w:pPr>
            <w:r w:rsidRPr="00040C8C">
              <w:rPr>
                <w:sz w:val="22"/>
                <w:szCs w:val="22"/>
              </w:rPr>
              <w:t>Déc.</w:t>
            </w:r>
            <w:r w:rsidR="009D21A1" w:rsidRPr="00040C8C">
              <w:rPr>
                <w:sz w:val="22"/>
                <w:szCs w:val="22"/>
              </w:rPr>
              <w:t xml:space="preserve"> 2008</w:t>
            </w:r>
            <w:r w:rsidR="009D21A1" w:rsidRPr="00040C8C">
              <w:rPr>
                <w:rFonts w:eastAsia="Calibri"/>
                <w:sz w:val="22"/>
                <w:szCs w:val="22"/>
                <w:lang w:bidi="fr-FR"/>
              </w:rPr>
              <w:t>–</w:t>
            </w:r>
            <w:r w:rsidR="009D21A1" w:rsidRPr="00040C8C">
              <w:rPr>
                <w:sz w:val="22"/>
                <w:szCs w:val="22"/>
              </w:rPr>
              <w:t>mars 2009</w:t>
            </w:r>
          </w:p>
          <w:p w14:paraId="256A0FA5" w14:textId="77777777" w:rsidR="00040C8C" w:rsidRPr="00040C8C" w:rsidRDefault="009D21A1" w:rsidP="00040C8C">
            <w:pPr>
              <w:pStyle w:val="Exprience"/>
              <w:spacing w:before="120" w:after="120"/>
              <w:rPr>
                <w:szCs w:val="22"/>
              </w:rPr>
            </w:pPr>
            <w:r w:rsidRPr="00040C8C">
              <w:rPr>
                <w:szCs w:val="22"/>
              </w:rPr>
              <w:t xml:space="preserve">Vendeuse en prêt </w:t>
            </w:r>
            <w:r w:rsidR="00CD5E2F" w:rsidRPr="00040C8C">
              <w:rPr>
                <w:szCs w:val="22"/>
              </w:rPr>
              <w:t>à</w:t>
            </w:r>
            <w:r w:rsidRPr="00040C8C">
              <w:rPr>
                <w:szCs w:val="22"/>
              </w:rPr>
              <w:t xml:space="preserve"> porter</w:t>
            </w:r>
            <w:r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="005463B0" w:rsidRPr="003F4B77">
              <w:rPr>
                <w:rStyle w:val="lev"/>
                <w:rFonts w:eastAsia="Calibri"/>
                <w:b w:val="0"/>
                <w:color w:val="auto"/>
                <w:szCs w:val="22"/>
                <w:lang w:bidi="fr-FR"/>
              </w:rPr>
              <w:t xml:space="preserve">à Galeries </w:t>
            </w:r>
            <w:r w:rsidR="006B335A" w:rsidRPr="003F4B77">
              <w:rPr>
                <w:rStyle w:val="lev"/>
                <w:rFonts w:eastAsia="Calibri"/>
                <w:b w:val="0"/>
                <w:color w:val="auto"/>
                <w:szCs w:val="22"/>
                <w:lang w:bidi="fr-FR"/>
              </w:rPr>
              <w:t>Lafayette</w:t>
            </w:r>
            <w:r w:rsidR="006B335A" w:rsidRPr="003F4B77">
              <w:rPr>
                <w:rStyle w:val="lev"/>
                <w:rFonts w:eastAsia="Calibri"/>
                <w:color w:val="auto"/>
                <w:szCs w:val="22"/>
                <w:lang w:bidi="fr-FR"/>
              </w:rPr>
              <w:t xml:space="preserve"> -</w:t>
            </w:r>
            <w:r w:rsidRPr="00040C8C">
              <w:rPr>
                <w:rStyle w:val="lev"/>
                <w:rFonts w:eastAsia="Calibri"/>
                <w:szCs w:val="22"/>
                <w:lang w:bidi="fr-FR"/>
              </w:rPr>
              <w:t xml:space="preserve"> </w:t>
            </w:r>
            <w:r w:rsidRPr="00040C8C">
              <w:rPr>
                <w:szCs w:val="22"/>
              </w:rPr>
              <w:t xml:space="preserve">Cannes </w:t>
            </w:r>
            <w:r w:rsidR="003F4B77">
              <w:rPr>
                <w:szCs w:val="22"/>
              </w:rPr>
              <w:t xml:space="preserve">- </w:t>
            </w:r>
            <w:r w:rsidRPr="00040C8C">
              <w:rPr>
                <w:szCs w:val="22"/>
              </w:rPr>
              <w:t>06</w:t>
            </w:r>
          </w:p>
          <w:p w14:paraId="70E6FBC3" w14:textId="77777777" w:rsidR="00AE7643" w:rsidRPr="00040C8C" w:rsidRDefault="00AE7643" w:rsidP="00040C8C">
            <w:pPr>
              <w:pStyle w:val="Exprience"/>
              <w:spacing w:before="120" w:after="120"/>
              <w:rPr>
                <w:sz w:val="24"/>
                <w:szCs w:val="22"/>
              </w:rPr>
            </w:pPr>
            <w:r w:rsidRPr="00040C8C">
              <w:rPr>
                <w:b/>
                <w:color w:val="0072C7" w:themeColor="accent2"/>
                <w:sz w:val="24"/>
                <w:szCs w:val="22"/>
                <w:u w:val="single"/>
              </w:rPr>
              <w:t>Compétences </w:t>
            </w:r>
            <w:r w:rsidR="00F43E4E">
              <w:rPr>
                <w:b/>
                <w:color w:val="0072C7" w:themeColor="accent2"/>
                <w:sz w:val="24"/>
                <w:szCs w:val="22"/>
                <w:u w:val="single"/>
              </w:rPr>
              <w:t>professionnelles</w:t>
            </w:r>
          </w:p>
          <w:p w14:paraId="68556B56" w14:textId="77777777" w:rsidR="00CD5E2F" w:rsidRPr="00040C8C" w:rsidRDefault="00CD5E2F" w:rsidP="00040C8C">
            <w:pPr>
              <w:pStyle w:val="Exprience"/>
              <w:spacing w:before="120" w:after="120"/>
              <w:rPr>
                <w:szCs w:val="22"/>
              </w:rPr>
            </w:pPr>
            <w:r w:rsidRPr="00040C8C">
              <w:rPr>
                <w:b/>
                <w:szCs w:val="22"/>
              </w:rPr>
              <w:t>Auxiliaire de vie :</w:t>
            </w:r>
            <w:r w:rsidR="00352918" w:rsidRPr="00040C8C">
              <w:rPr>
                <w:szCs w:val="22"/>
              </w:rPr>
              <w:t xml:space="preserve"> aider à la toilette ; aider à la prise des repas ; entretenir les locaux communs et chambre</w:t>
            </w:r>
            <w:r w:rsidR="003B21DD" w:rsidRPr="00040C8C">
              <w:rPr>
                <w:szCs w:val="22"/>
              </w:rPr>
              <w:t> ; respecter les protocoles de nettoyages ; aider au lever et au coucher ; aide aux papiers administratifs ; aide pour gérer un budget.</w:t>
            </w:r>
          </w:p>
          <w:p w14:paraId="3003BA0E" w14:textId="77777777" w:rsidR="003D1B71" w:rsidRPr="00040C8C" w:rsidRDefault="00CD5E2F" w:rsidP="00040C8C">
            <w:pPr>
              <w:spacing w:before="120" w:after="120"/>
            </w:pPr>
            <w:r w:rsidRPr="00040C8C">
              <w:rPr>
                <w:b/>
              </w:rPr>
              <w:t>Vente :</w:t>
            </w:r>
            <w:r w:rsidRPr="00040C8C">
              <w:t xml:space="preserve"> Accueillir et orienter la clientèle ; effectuer les procédures d’encaissements ; rangement et gestion de l’espace de vente.</w:t>
            </w:r>
          </w:p>
          <w:p w14:paraId="1A056F93" w14:textId="77777777" w:rsidR="003D1B71" w:rsidRDefault="00CD5E2F" w:rsidP="00040C8C">
            <w:pPr>
              <w:spacing w:before="120" w:after="120"/>
            </w:pPr>
            <w:r w:rsidRPr="00040C8C">
              <w:rPr>
                <w:b/>
              </w:rPr>
              <w:t>Animation :</w:t>
            </w:r>
            <w:r w:rsidRPr="00040C8C">
              <w:t xml:space="preserve"> Concevoir la séance d’animation ; préparer le matériel et l’espace d’animation ; animation d’activités sportives, créatives et culturelles.</w:t>
            </w:r>
          </w:p>
          <w:p w14:paraId="5D960EA0" w14:textId="77777777" w:rsidR="00BA49B6" w:rsidRDefault="00BA49B6" w:rsidP="00040C8C">
            <w:pPr>
              <w:spacing w:before="120" w:after="120"/>
              <w:rPr>
                <w:color w:val="A6A6A6" w:themeColor="background1" w:themeShade="A6"/>
              </w:rPr>
            </w:pPr>
            <w:r>
              <w:t xml:space="preserve">Photoshop </w:t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>
              <w:rPr>
                <w:color w:val="A6A6A6" w:themeColor="background1" w:themeShade="A6"/>
              </w:rPr>
              <w:t xml:space="preserve">                        </w:t>
            </w:r>
            <w:r w:rsidRPr="00BA49B6">
              <w:t xml:space="preserve">CSS/HTML </w:t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</w:p>
          <w:p w14:paraId="60BC011D" w14:textId="77777777" w:rsidR="00BA49B6" w:rsidRDefault="00BA49B6" w:rsidP="00040C8C">
            <w:pPr>
              <w:spacing w:before="120" w:after="120"/>
              <w:rPr>
                <w:color w:val="A6A6A6" w:themeColor="background1" w:themeShade="A6"/>
              </w:rPr>
            </w:pPr>
            <w:r w:rsidRPr="00BA49B6">
              <w:t>WINDOWS</w:t>
            </w:r>
            <w:r>
              <w:rPr>
                <w:color w:val="A6A6A6" w:themeColor="background1" w:themeShade="A6"/>
              </w:rPr>
              <w:t xml:space="preserve"> </w:t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>
              <w:rPr>
                <w:color w:val="A6A6A6" w:themeColor="background1" w:themeShade="A6"/>
              </w:rPr>
              <w:t xml:space="preserve">                        </w:t>
            </w:r>
            <w:r w:rsidRPr="00BA49B6">
              <w:t>LINUX</w:t>
            </w:r>
            <w:r>
              <w:rPr>
                <w:color w:val="A6A6A6" w:themeColor="background1" w:themeShade="A6"/>
              </w:rPr>
              <w:t xml:space="preserve"> </w:t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</w:p>
          <w:p w14:paraId="2783B271" w14:textId="77777777" w:rsidR="00BA49B6" w:rsidRDefault="00BA49B6" w:rsidP="00040C8C">
            <w:pPr>
              <w:spacing w:before="120" w:after="120"/>
              <w:rPr>
                <w:color w:val="A6A6A6" w:themeColor="background1" w:themeShade="A6"/>
              </w:rPr>
            </w:pPr>
            <w:r w:rsidRPr="00BA49B6">
              <w:t>Hardware</w:t>
            </w:r>
            <w:r>
              <w:rPr>
                <w:color w:val="A6A6A6" w:themeColor="background1" w:themeShade="A6"/>
              </w:rPr>
              <w:t xml:space="preserve"> </w:t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0070C0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  <w:r w:rsidRPr="00BA49B6">
              <w:rPr>
                <w:color w:val="A6A6A6" w:themeColor="background1" w:themeShade="A6"/>
              </w:rPr>
              <w:sym w:font="Wingdings" w:char="F0AB"/>
            </w:r>
          </w:p>
          <w:p w14:paraId="02616B07" w14:textId="77777777" w:rsidR="00040C8C" w:rsidRDefault="00040C8C" w:rsidP="00040C8C">
            <w:pPr>
              <w:spacing w:before="120" w:after="120"/>
              <w:rPr>
                <w:b/>
                <w:color w:val="0070C0"/>
                <w:sz w:val="24"/>
                <w:u w:val="single"/>
              </w:rPr>
            </w:pPr>
            <w:r w:rsidRPr="00040C8C">
              <w:rPr>
                <w:b/>
                <w:color w:val="0070C0"/>
                <w:sz w:val="24"/>
                <w:u w:val="single"/>
              </w:rPr>
              <w:t>Formation</w:t>
            </w:r>
          </w:p>
          <w:p w14:paraId="6E539414" w14:textId="77777777" w:rsidR="0051370B" w:rsidRDefault="009C75FA" w:rsidP="0051370B">
            <w:pPr>
              <w:pStyle w:val="Nomdeltablissement"/>
            </w:pPr>
            <w:r>
              <w:t>L’AFPA</w:t>
            </w:r>
            <w:r w:rsidRPr="00040C8C">
              <w:rPr>
                <w:lang w:bidi="fr-FR"/>
              </w:rPr>
              <w:t xml:space="preserve">, </w:t>
            </w:r>
            <w:r w:rsidRPr="00040C8C">
              <w:t>Montargis (</w:t>
            </w:r>
            <w:r>
              <w:t>45) ;</w:t>
            </w:r>
            <w:r w:rsidRPr="009C75FA">
              <w:t xml:space="preserve"> en cours de formation prépa en informatique.</w:t>
            </w:r>
          </w:p>
          <w:p w14:paraId="1764A760" w14:textId="77777777" w:rsidR="0051370B" w:rsidRDefault="009C75FA" w:rsidP="0051370B">
            <w:pPr>
              <w:pStyle w:val="Nomdeltablissement"/>
            </w:pPr>
            <w:r>
              <w:t>L’AFPA</w:t>
            </w:r>
            <w:r w:rsidR="003D1B71" w:rsidRPr="00040C8C">
              <w:rPr>
                <w:lang w:bidi="fr-FR"/>
              </w:rPr>
              <w:t xml:space="preserve">, </w:t>
            </w:r>
            <w:r w:rsidR="00CD5E2F" w:rsidRPr="00040C8C">
              <w:t>Montargis (</w:t>
            </w:r>
            <w:r w:rsidR="00FD1C0A" w:rsidRPr="00040C8C">
              <w:t>45) Octobre</w:t>
            </w:r>
            <w:r w:rsidR="00CD5E2F" w:rsidRPr="00040C8C">
              <w:t xml:space="preserve"> 2021 à </w:t>
            </w:r>
            <w:r w:rsidR="00821C5E" w:rsidRPr="00040C8C">
              <w:t xml:space="preserve">janvier 2022 </w:t>
            </w:r>
            <w:r w:rsidR="00CD5E2F" w:rsidRPr="00040C8C">
              <w:t>Remise à niveau</w:t>
            </w:r>
            <w:r w:rsidR="00821C5E" w:rsidRPr="00040C8C">
              <w:t>.</w:t>
            </w:r>
            <w:r w:rsidR="00CD5E2F" w:rsidRPr="00040C8C">
              <w:t xml:space="preserve"> </w:t>
            </w:r>
          </w:p>
          <w:p w14:paraId="0B75CBD8" w14:textId="77777777" w:rsidR="00F020B7" w:rsidRPr="0051370B" w:rsidRDefault="00F020B7" w:rsidP="0051370B">
            <w:pPr>
              <w:pStyle w:val="Nomdeltablissement"/>
            </w:pPr>
            <w:r w:rsidRPr="00040C8C">
              <w:t>BEPA-vente, lycée de Beaune- la -Rolande (niveau).</w:t>
            </w:r>
          </w:p>
          <w:p w14:paraId="4119D943" w14:textId="77777777" w:rsidR="00821C5E" w:rsidRDefault="00F020B7" w:rsidP="0051370B">
            <w:pPr>
              <w:pStyle w:val="Listepuces"/>
              <w:numPr>
                <w:ilvl w:val="0"/>
                <w:numId w:val="0"/>
              </w:numPr>
              <w:rPr>
                <w:b/>
              </w:rPr>
            </w:pPr>
            <w:r w:rsidRPr="009C75FA">
              <w:rPr>
                <w:b/>
              </w:rPr>
              <w:t>2008 Vente-conseil</w:t>
            </w:r>
            <w:r w:rsidR="00821C5E" w:rsidRPr="009C75FA">
              <w:rPr>
                <w:b/>
                <w:lang w:bidi="fr-FR"/>
              </w:rPr>
              <w:t xml:space="preserve"> </w:t>
            </w:r>
            <w:r w:rsidR="00821C5E" w:rsidRPr="009C75FA">
              <w:rPr>
                <w:b/>
              </w:rPr>
              <w:t>Montargis (45</w:t>
            </w:r>
            <w:r w:rsidR="007F276B" w:rsidRPr="009C75FA">
              <w:rPr>
                <w:b/>
              </w:rPr>
              <w:t>).</w:t>
            </w:r>
          </w:p>
          <w:p w14:paraId="5076A44D" w14:textId="77777777" w:rsidR="00BA49B6" w:rsidRPr="009C75FA" w:rsidRDefault="00BA49B6" w:rsidP="0051370B">
            <w:pPr>
              <w:pStyle w:val="Listepuces"/>
              <w:numPr>
                <w:ilvl w:val="0"/>
                <w:numId w:val="0"/>
              </w:numPr>
              <w:rPr>
                <w:b/>
                <w:lang w:bidi="fr-FR"/>
              </w:rPr>
            </w:pPr>
          </w:p>
          <w:p w14:paraId="7289FF87" w14:textId="77777777" w:rsidR="008E7185" w:rsidRPr="00040C8C" w:rsidRDefault="008E7185" w:rsidP="00040C8C">
            <w:pPr>
              <w:spacing w:before="120" w:after="120"/>
            </w:pPr>
          </w:p>
          <w:p w14:paraId="331CCAEA" w14:textId="77777777" w:rsidR="003D1B71" w:rsidRPr="00040C8C" w:rsidRDefault="003D1B71" w:rsidP="00040C8C">
            <w:pPr>
              <w:spacing w:before="120" w:after="120"/>
            </w:pPr>
          </w:p>
        </w:tc>
      </w:tr>
      <w:tr w:rsidR="003D1B71" w:rsidRPr="005604BC" w14:paraId="2A9514C4" w14:textId="77777777" w:rsidTr="00C246E4">
        <w:trPr>
          <w:trHeight w:val="1164"/>
        </w:trPr>
        <w:tc>
          <w:tcPr>
            <w:tcW w:w="720" w:type="dxa"/>
          </w:tcPr>
          <w:p w14:paraId="30A0B76B" w14:textId="77777777" w:rsidR="003D1B71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  <w:p w14:paraId="20A96069" w14:textId="77777777" w:rsidR="004A7E2F" w:rsidRDefault="004A7E2F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  <w:p w14:paraId="1CE45C23" w14:textId="77777777" w:rsidR="004A7E2F" w:rsidRDefault="004A7E2F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  <w:p w14:paraId="7FAF62D5" w14:textId="77777777" w:rsidR="004A7E2F" w:rsidRPr="005604BC" w:rsidRDefault="004A7E2F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66F8775" w14:textId="77777777" w:rsidR="00737872" w:rsidRDefault="00737872">
            <w:pPr>
              <w:pStyle w:val="Corpsdetexte"/>
              <w:kinsoku w:val="0"/>
              <w:overflowPunct w:val="0"/>
              <w:rPr>
                <w:rFonts w:ascii="Brush Script MT" w:hAnsi="Brush Script MT"/>
                <w:color w:val="0072C7" w:themeColor="accent2"/>
                <w:sz w:val="28"/>
                <w:szCs w:val="28"/>
              </w:rPr>
            </w:pPr>
            <w:r w:rsidRPr="00737872">
              <w:rPr>
                <w:rFonts w:ascii="Brush Script MT" w:hAnsi="Brush Script MT"/>
                <w:color w:val="0072C7" w:themeColor="accent2"/>
                <w:sz w:val="28"/>
                <w:szCs w:val="28"/>
              </w:rPr>
              <w:t xml:space="preserve">  </w:t>
            </w:r>
            <w:r w:rsidR="00AE7643" w:rsidRPr="00737872">
              <w:rPr>
                <w:rFonts w:ascii="Brush Script MT" w:hAnsi="Brush Script MT"/>
                <w:color w:val="0072C7" w:themeColor="accent2"/>
                <w:sz w:val="28"/>
                <w:szCs w:val="28"/>
              </w:rPr>
              <w:t xml:space="preserve"> </w:t>
            </w:r>
          </w:p>
          <w:p w14:paraId="7FAC5390" w14:textId="77777777" w:rsidR="00BA49B6" w:rsidRDefault="00BA49B6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</w:pPr>
          </w:p>
          <w:p w14:paraId="110EC722" w14:textId="77777777" w:rsidR="00BA49B6" w:rsidRDefault="00BA49B6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</w:pPr>
          </w:p>
          <w:p w14:paraId="7EFA14BA" w14:textId="77777777" w:rsidR="00BA49B6" w:rsidRDefault="00BA49B6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</w:pPr>
          </w:p>
          <w:p w14:paraId="5AFA184F" w14:textId="77777777" w:rsidR="00BA49B6" w:rsidRDefault="00BA49B6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</w:pPr>
          </w:p>
          <w:p w14:paraId="4783688A" w14:textId="77777777" w:rsidR="00BA49B6" w:rsidRDefault="00BA49B6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</w:pPr>
          </w:p>
          <w:p w14:paraId="174E47CF" w14:textId="77777777" w:rsidR="003D1B71" w:rsidRDefault="00737872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</w:pPr>
            <w:r w:rsidRPr="00737872"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  <w:t xml:space="preserve">Permis </w:t>
            </w:r>
            <w:r w:rsidR="003F4B77">
              <w:rPr>
                <w:rFonts w:ascii="Bahnschrift SemiBold Condensed" w:hAnsi="Bahnschrift SemiBold Condensed"/>
                <w:color w:val="000000" w:themeColor="text1"/>
                <w:sz w:val="28"/>
                <w:szCs w:val="28"/>
              </w:rPr>
              <w:t>B - véhicule</w:t>
            </w:r>
          </w:p>
          <w:p w14:paraId="3125833A" w14:textId="77777777" w:rsidR="00737872" w:rsidRPr="00737872" w:rsidRDefault="00737872">
            <w:pPr>
              <w:pStyle w:val="Corpsdetexte"/>
              <w:kinsoku w:val="0"/>
              <w:overflowPunct w:val="0"/>
              <w:rPr>
                <w:rFonts w:ascii="Bahnschrift SemiBold Condensed" w:hAnsi="Bahnschrift SemiBold Condensed"/>
                <w:color w:val="0072C7" w:themeColor="accent2"/>
                <w:sz w:val="28"/>
                <w:szCs w:val="28"/>
              </w:rPr>
            </w:pPr>
          </w:p>
        </w:tc>
        <w:tc>
          <w:tcPr>
            <w:tcW w:w="250" w:type="dxa"/>
            <w:vMerge/>
          </w:tcPr>
          <w:p w14:paraId="0728164D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27EC2D5D" w14:textId="77777777" w:rsidR="003D1B71" w:rsidRPr="005604BC" w:rsidRDefault="003D1B71" w:rsidP="00222466"/>
        </w:tc>
      </w:tr>
      <w:tr w:rsidR="003D1B71" w:rsidRPr="005604BC" w14:paraId="0F876DC3" w14:textId="77777777" w:rsidTr="00C246E4">
        <w:trPr>
          <w:trHeight w:val="543"/>
        </w:trPr>
        <w:tc>
          <w:tcPr>
            <w:tcW w:w="720" w:type="dxa"/>
          </w:tcPr>
          <w:p w14:paraId="344A5DB9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FA56BA" w14:textId="77777777"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092F7DCE" wp14:editId="7DF9F52A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w14:anchorId="630BCE57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bK3859oAAAADAQAADwAA&#10;AGRycy9kb3ducmV2LnhtbEyPQUvDQBCF74L/YZmCN7tJS0TSbEop6qkItoJ4mybTJDQ7G7LbJP33&#10;jl7sZR7DG977JltPtlUD9b5xbCCeR6CIC1c2XBn4PLw+PoPyAbnE1jEZuJKHdX5/l2FaupE/aNiH&#10;SkkI+xQN1CF0qda+qMmin7uOWLyT6y0GWftKlz2OEm5bvYiiJ22xYWmosaNtTcV5f7EG3kYcN8v4&#10;ZdidT9vr9yF5/9rFZMzDbNqsQAWawv8x/OILOuTCdHQXLr1qDcgj4W+KlyxjUEfRRQI6z/Qte/4D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DDF336" w14:textId="77777777" w:rsidR="003D1B71" w:rsidRPr="00AF1FF2" w:rsidRDefault="00821C5E" w:rsidP="00380FD1">
            <w:pPr>
              <w:pStyle w:val="Informations"/>
              <w:rPr>
                <w:szCs w:val="20"/>
              </w:rPr>
            </w:pPr>
            <w:r w:rsidRPr="00AF1FF2">
              <w:rPr>
                <w:szCs w:val="20"/>
              </w:rPr>
              <w:t>4 Allée du château blanc</w:t>
            </w:r>
          </w:p>
          <w:p w14:paraId="3EC8500F" w14:textId="77777777" w:rsidR="003D1B71" w:rsidRPr="00AF1FF2" w:rsidRDefault="00821C5E" w:rsidP="00821C5E">
            <w:pPr>
              <w:pStyle w:val="Informations"/>
              <w:rPr>
                <w:szCs w:val="20"/>
              </w:rPr>
            </w:pPr>
            <w:r w:rsidRPr="00AF1FF2">
              <w:rPr>
                <w:szCs w:val="20"/>
              </w:rPr>
              <w:t>45200 Montargis</w:t>
            </w:r>
          </w:p>
        </w:tc>
        <w:tc>
          <w:tcPr>
            <w:tcW w:w="250" w:type="dxa"/>
            <w:vMerge/>
          </w:tcPr>
          <w:p w14:paraId="25B42971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0BA68D4D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1F94C066" w14:textId="77777777" w:rsidTr="00C246E4">
        <w:trPr>
          <w:trHeight w:val="183"/>
        </w:trPr>
        <w:tc>
          <w:tcPr>
            <w:tcW w:w="720" w:type="dxa"/>
          </w:tcPr>
          <w:p w14:paraId="598A7A73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08878DA" w14:textId="77777777" w:rsidR="003D1B71" w:rsidRPr="00AF1FF2" w:rsidRDefault="003D1B71" w:rsidP="00222466">
            <w:pPr>
              <w:pStyle w:val="Sansinterligne"/>
              <w:rPr>
                <w:color w:val="666666"/>
                <w:sz w:val="20"/>
                <w:szCs w:val="20"/>
              </w:rPr>
            </w:pPr>
          </w:p>
        </w:tc>
        <w:tc>
          <w:tcPr>
            <w:tcW w:w="250" w:type="dxa"/>
            <w:vMerge/>
          </w:tcPr>
          <w:p w14:paraId="7E910C52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1D92B0C9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69173252" w14:textId="77777777" w:rsidTr="00C246E4">
        <w:trPr>
          <w:trHeight w:val="624"/>
        </w:trPr>
        <w:tc>
          <w:tcPr>
            <w:tcW w:w="720" w:type="dxa"/>
          </w:tcPr>
          <w:p w14:paraId="28A5D76E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4670A6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93F4856" wp14:editId="0BC703A8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w14:anchorId="6E6CAC12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25C7A68" w14:textId="77777777" w:rsidR="003D1B71" w:rsidRPr="00AF1FF2" w:rsidRDefault="00821C5E" w:rsidP="00821C5E">
            <w:pPr>
              <w:pStyle w:val="Informations"/>
              <w:rPr>
                <w:szCs w:val="20"/>
              </w:rPr>
            </w:pPr>
            <w:r w:rsidRPr="00AF1FF2">
              <w:rPr>
                <w:szCs w:val="20"/>
              </w:rPr>
              <w:t>0749838222</w:t>
            </w:r>
          </w:p>
        </w:tc>
        <w:tc>
          <w:tcPr>
            <w:tcW w:w="250" w:type="dxa"/>
            <w:vMerge/>
          </w:tcPr>
          <w:p w14:paraId="00D0A30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5F0BF732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72753F6D" w14:textId="77777777" w:rsidTr="00C246E4">
        <w:trPr>
          <w:trHeight w:val="183"/>
        </w:trPr>
        <w:tc>
          <w:tcPr>
            <w:tcW w:w="720" w:type="dxa"/>
          </w:tcPr>
          <w:p w14:paraId="39F27471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569E82C" w14:textId="77777777" w:rsidR="003D1B71" w:rsidRPr="00AF1FF2" w:rsidRDefault="003D1B71" w:rsidP="00B6466C">
            <w:pPr>
              <w:pStyle w:val="Sansinterligne"/>
              <w:rPr>
                <w:color w:val="666666"/>
                <w:sz w:val="20"/>
                <w:szCs w:val="20"/>
              </w:rPr>
            </w:pPr>
          </w:p>
        </w:tc>
        <w:tc>
          <w:tcPr>
            <w:tcW w:w="250" w:type="dxa"/>
            <w:vMerge/>
          </w:tcPr>
          <w:p w14:paraId="6AFCA0A5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78ABD0C6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6663A8A3" w14:textId="77777777" w:rsidTr="00C246E4">
        <w:trPr>
          <w:trHeight w:val="633"/>
        </w:trPr>
        <w:tc>
          <w:tcPr>
            <w:tcW w:w="720" w:type="dxa"/>
          </w:tcPr>
          <w:p w14:paraId="170F3069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CC0F0B4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6CE3F39C" wp14:editId="00058EA1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w14:anchorId="13B3E04B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Icône de courrier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0DF0AF2" w14:textId="77777777" w:rsidR="003D1B71" w:rsidRPr="00AF1FF2" w:rsidRDefault="00821C5E" w:rsidP="00821C5E">
            <w:pPr>
              <w:pStyle w:val="Informations"/>
              <w:rPr>
                <w:szCs w:val="20"/>
              </w:rPr>
            </w:pPr>
            <w:r w:rsidRPr="00AF1FF2">
              <w:rPr>
                <w:szCs w:val="20"/>
              </w:rPr>
              <w:t>devarsesther@gmail.com</w:t>
            </w:r>
          </w:p>
        </w:tc>
        <w:tc>
          <w:tcPr>
            <w:tcW w:w="250" w:type="dxa"/>
            <w:vMerge/>
          </w:tcPr>
          <w:p w14:paraId="17B3D2CA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68AA3FEF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06E909C9" w14:textId="77777777" w:rsidTr="00C246E4">
        <w:trPr>
          <w:trHeight w:val="174"/>
        </w:trPr>
        <w:tc>
          <w:tcPr>
            <w:tcW w:w="720" w:type="dxa"/>
          </w:tcPr>
          <w:p w14:paraId="184955E0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07031FD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50" w:type="dxa"/>
            <w:vMerge/>
          </w:tcPr>
          <w:p w14:paraId="7B3A98EA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12093954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4567453D" w14:textId="77777777" w:rsidTr="00C246E4">
        <w:trPr>
          <w:trHeight w:val="633"/>
        </w:trPr>
        <w:tc>
          <w:tcPr>
            <w:tcW w:w="720" w:type="dxa"/>
          </w:tcPr>
          <w:p w14:paraId="35291553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23D890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E37C3C2" w14:textId="77777777" w:rsidR="003D1B71" w:rsidRPr="005604BC" w:rsidRDefault="003D1B71" w:rsidP="00380FD1">
            <w:pPr>
              <w:pStyle w:val="Informations"/>
            </w:pPr>
          </w:p>
        </w:tc>
        <w:tc>
          <w:tcPr>
            <w:tcW w:w="250" w:type="dxa"/>
            <w:vMerge/>
          </w:tcPr>
          <w:p w14:paraId="6C5DD333" w14:textId="77777777" w:rsidR="003D1B71" w:rsidRPr="005604BC" w:rsidRDefault="003D1B71" w:rsidP="00A14C79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667C30C1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3ADD68CF" w14:textId="77777777" w:rsidTr="00C246E4">
        <w:trPr>
          <w:trHeight w:val="2448"/>
        </w:trPr>
        <w:tc>
          <w:tcPr>
            <w:tcW w:w="720" w:type="dxa"/>
          </w:tcPr>
          <w:p w14:paraId="25D808EF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BDB6F25" w14:textId="77777777" w:rsidR="003D1B71" w:rsidRPr="005604BC" w:rsidRDefault="00C527E5" w:rsidP="00222466">
            <w:pPr>
              <w:rPr>
                <w:color w:val="0072C7" w:themeColor="accent2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 wp14:anchorId="703D59C7" wp14:editId="7CAA1656">
                  <wp:extent cx="1600200" cy="1685925"/>
                  <wp:effectExtent l="0" t="0" r="0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tag_QRCode_1643276281729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788" cy="168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</w:tcPr>
          <w:p w14:paraId="5C43D2BB" w14:textId="77777777" w:rsidR="003D1B71" w:rsidRPr="005604BC" w:rsidRDefault="003D1B71" w:rsidP="00222466"/>
        </w:tc>
        <w:tc>
          <w:tcPr>
            <w:tcW w:w="6780" w:type="dxa"/>
            <w:vMerge/>
          </w:tcPr>
          <w:p w14:paraId="30F8262D" w14:textId="77777777" w:rsidR="003D1B71" w:rsidRPr="005604BC" w:rsidRDefault="003D1B71" w:rsidP="00222466"/>
        </w:tc>
      </w:tr>
    </w:tbl>
    <w:p w14:paraId="5B0AAC95" w14:textId="77777777" w:rsidR="007F5B63" w:rsidRPr="005604BC" w:rsidRDefault="007F5B63" w:rsidP="00BA49B6">
      <w:pPr>
        <w:pStyle w:val="Corpsdetexte"/>
      </w:pPr>
    </w:p>
    <w:sectPr w:rsidR="007F5B63" w:rsidRPr="005604BC" w:rsidSect="00BA49B6">
      <w:headerReference w:type="default" r:id="rId19"/>
      <w:type w:val="continuous"/>
      <w:pgSz w:w="11906" w:h="16838" w:code="9"/>
      <w:pgMar w:top="568" w:right="794" w:bottom="567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5C8FB" w14:textId="77777777" w:rsidR="009A44F3" w:rsidRDefault="009A44F3" w:rsidP="00590471">
      <w:r>
        <w:separator/>
      </w:r>
    </w:p>
  </w:endnote>
  <w:endnote w:type="continuationSeparator" w:id="0">
    <w:p w14:paraId="2045C83C" w14:textId="77777777" w:rsidR="009A44F3" w:rsidRDefault="009A44F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1DF51" w14:textId="77777777" w:rsidR="009A44F3" w:rsidRDefault="009A44F3" w:rsidP="00590471">
      <w:r>
        <w:separator/>
      </w:r>
    </w:p>
  </w:footnote>
  <w:footnote w:type="continuationSeparator" w:id="0">
    <w:p w14:paraId="67C39066" w14:textId="77777777" w:rsidR="009A44F3" w:rsidRDefault="009A44F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4CC024" w14:textId="77777777" w:rsidR="00590471" w:rsidRPr="002D51C6" w:rsidRDefault="00310F17" w:rsidP="00060042">
    <w:pPr>
      <w:pStyle w:val="Corpsdetex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004AB7F" wp14:editId="455BAD23">
              <wp:simplePos x="0" y="0"/>
              <wp:positionH relativeFrom="column">
                <wp:posOffset>-1655312</wp:posOffset>
              </wp:positionH>
              <wp:positionV relativeFrom="paragraph">
                <wp:posOffset>-30480</wp:posOffset>
              </wp:positionV>
              <wp:extent cx="8666732" cy="10121271"/>
              <wp:effectExtent l="0" t="0" r="1270" b="0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121271"/>
                        <a:chOff x="0" y="198120"/>
                        <a:chExt cx="8666732" cy="1012127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54E6618C" id="Groupe 26" o:spid="_x0000_s1026" alt="&quot;&quot;" style="position:absolute;margin-left:-130.35pt;margin-top:-2.4pt;width:682.4pt;height:796.95pt;z-index:251657216" coordorigin=",1981" coordsize="86667,10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nlCYGn&#10;gSLR5FgeUCqigYlE5VgeJsfygFIRDUwkKsfyMDmWh3IsIbB6QTmWh8mxPKBUchuYHMtDOZYQeFVQ&#10;JJocy0M5lhB4GigSTY7loRxLCDwNFIkmx/JQjiUElgbKsTxMjuWhHEsIPA0UiSbH8lCOJQSeBopE&#10;k2N5KMcSAk8DRaLJsTyUYwmBp4Ei0eRYHsqxhMDR4KkcSwi8DIRjeZocy1M5lhB4Gsjs/DQ5lqdy&#10;LCHwNJDZ+WlyLE/lWELgaSDrxKfJsTyVYwmBp4GsE58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Jfy4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group id="Groupe 12" o:spid="_x0000_s1030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1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2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2896C7F"/>
    <w:multiLevelType w:val="multilevel"/>
    <w:tmpl w:val="3664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ctiveWritingStyle w:appName="MSWord" w:lang="fr-FR" w:vendorID="64" w:dllVersion="6" w:nlCheck="1" w:checkStyle="0"/>
  <w:activeWritingStyle w:appName="MSWord" w:lang="fr-FR" w:vendorID="64" w:dllVersion="0" w:nlCheck="1" w:checkStyle="0"/>
  <w:activeWritingStyle w:appName="MSWord" w:lang="fr-FR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3D4"/>
    <w:rsid w:val="00040C8C"/>
    <w:rsid w:val="00057B16"/>
    <w:rsid w:val="00060042"/>
    <w:rsid w:val="0008685D"/>
    <w:rsid w:val="000906E3"/>
    <w:rsid w:val="00090860"/>
    <w:rsid w:val="000A404B"/>
    <w:rsid w:val="00112FD7"/>
    <w:rsid w:val="00150ABD"/>
    <w:rsid w:val="00171C03"/>
    <w:rsid w:val="001946FC"/>
    <w:rsid w:val="00222466"/>
    <w:rsid w:val="00247254"/>
    <w:rsid w:val="0024753C"/>
    <w:rsid w:val="002534AB"/>
    <w:rsid w:val="00276026"/>
    <w:rsid w:val="002A6560"/>
    <w:rsid w:val="002B4549"/>
    <w:rsid w:val="002D51C6"/>
    <w:rsid w:val="00310F17"/>
    <w:rsid w:val="00313CF8"/>
    <w:rsid w:val="00322A46"/>
    <w:rsid w:val="003326CB"/>
    <w:rsid w:val="00352918"/>
    <w:rsid w:val="00352CDD"/>
    <w:rsid w:val="00353B60"/>
    <w:rsid w:val="00376291"/>
    <w:rsid w:val="00380FD1"/>
    <w:rsid w:val="00383D02"/>
    <w:rsid w:val="00385DE7"/>
    <w:rsid w:val="003B21DD"/>
    <w:rsid w:val="003D1B71"/>
    <w:rsid w:val="003F4B77"/>
    <w:rsid w:val="0048437F"/>
    <w:rsid w:val="004A7E2F"/>
    <w:rsid w:val="004E158A"/>
    <w:rsid w:val="0051370B"/>
    <w:rsid w:val="005463B0"/>
    <w:rsid w:val="005604BC"/>
    <w:rsid w:val="00565C77"/>
    <w:rsid w:val="0056708E"/>
    <w:rsid w:val="005801E5"/>
    <w:rsid w:val="00590471"/>
    <w:rsid w:val="005C193A"/>
    <w:rsid w:val="005D01FA"/>
    <w:rsid w:val="00621F13"/>
    <w:rsid w:val="00653E17"/>
    <w:rsid w:val="006620D1"/>
    <w:rsid w:val="006A08E8"/>
    <w:rsid w:val="006B335A"/>
    <w:rsid w:val="006D79A8"/>
    <w:rsid w:val="00701BCF"/>
    <w:rsid w:val="0072353B"/>
    <w:rsid w:val="00737872"/>
    <w:rsid w:val="007575B6"/>
    <w:rsid w:val="007978BB"/>
    <w:rsid w:val="007A5DF7"/>
    <w:rsid w:val="007B3C81"/>
    <w:rsid w:val="007D67CA"/>
    <w:rsid w:val="007E668F"/>
    <w:rsid w:val="007F276B"/>
    <w:rsid w:val="007F5B63"/>
    <w:rsid w:val="00803A0A"/>
    <w:rsid w:val="00806B76"/>
    <w:rsid w:val="00821C5E"/>
    <w:rsid w:val="00846CB9"/>
    <w:rsid w:val="008566AA"/>
    <w:rsid w:val="0089509B"/>
    <w:rsid w:val="008A1E6E"/>
    <w:rsid w:val="008C024F"/>
    <w:rsid w:val="008C2CFC"/>
    <w:rsid w:val="008E0BF2"/>
    <w:rsid w:val="008E7185"/>
    <w:rsid w:val="00912DC8"/>
    <w:rsid w:val="009475DC"/>
    <w:rsid w:val="00967B93"/>
    <w:rsid w:val="009A44F3"/>
    <w:rsid w:val="009C75FA"/>
    <w:rsid w:val="009D090F"/>
    <w:rsid w:val="009D21A1"/>
    <w:rsid w:val="00A31464"/>
    <w:rsid w:val="00A31B16"/>
    <w:rsid w:val="00A33613"/>
    <w:rsid w:val="00A47A8D"/>
    <w:rsid w:val="00AB7508"/>
    <w:rsid w:val="00AB7FD6"/>
    <w:rsid w:val="00AC6C7E"/>
    <w:rsid w:val="00AE7643"/>
    <w:rsid w:val="00AF1FF2"/>
    <w:rsid w:val="00B4158A"/>
    <w:rsid w:val="00B6466C"/>
    <w:rsid w:val="00BA49B6"/>
    <w:rsid w:val="00BB1B5D"/>
    <w:rsid w:val="00BC22C7"/>
    <w:rsid w:val="00BD195A"/>
    <w:rsid w:val="00C07240"/>
    <w:rsid w:val="00C14078"/>
    <w:rsid w:val="00C246E4"/>
    <w:rsid w:val="00C527E5"/>
    <w:rsid w:val="00C733EE"/>
    <w:rsid w:val="00CD5E2F"/>
    <w:rsid w:val="00CE1E3D"/>
    <w:rsid w:val="00CF0162"/>
    <w:rsid w:val="00D053FA"/>
    <w:rsid w:val="00D459B1"/>
    <w:rsid w:val="00D54A23"/>
    <w:rsid w:val="00DC3F0A"/>
    <w:rsid w:val="00DD2906"/>
    <w:rsid w:val="00E03506"/>
    <w:rsid w:val="00E26AED"/>
    <w:rsid w:val="00E637BC"/>
    <w:rsid w:val="00E73AB8"/>
    <w:rsid w:val="00E90A60"/>
    <w:rsid w:val="00ED47F7"/>
    <w:rsid w:val="00EE7E09"/>
    <w:rsid w:val="00EF13D4"/>
    <w:rsid w:val="00F020B7"/>
    <w:rsid w:val="00F0223C"/>
    <w:rsid w:val="00F3235D"/>
    <w:rsid w:val="00F32393"/>
    <w:rsid w:val="00F43E4E"/>
    <w:rsid w:val="00F878BD"/>
    <w:rsid w:val="00FA0C2E"/>
    <w:rsid w:val="00FD1C0A"/>
    <w:rsid w:val="00FE7401"/>
    <w:rsid w:val="00FF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7B43B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pl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Emphase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Lienhypertexteactif1">
    <w:name w:val="Lien hypertexte actif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33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45010-86-02\AppData\Roaming\Microsoft\Templates\C.V.%20Sph&#232;res%20bleu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36674F37A9D4892A64239432E353B9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4D8EBE-070B-4274-83D3-1225841D1F0C}"/>
      </w:docPartPr>
      <w:docPartBody>
        <w:p w:rsidR="002F647B" w:rsidRDefault="007A6ABD">
          <w:pPr>
            <w:pStyle w:val="636674F37A9D4892A64239432E353B99"/>
          </w:pPr>
          <w:r w:rsidRPr="002A6560">
            <w:t>Expérience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934"/>
    <w:rsid w:val="000274B3"/>
    <w:rsid w:val="00144A23"/>
    <w:rsid w:val="001E3E09"/>
    <w:rsid w:val="002F647B"/>
    <w:rsid w:val="004439CD"/>
    <w:rsid w:val="007A6ABD"/>
    <w:rsid w:val="00FE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0A1AD19640452FA94C19BB54FB15AA">
    <w:name w:val="9D0A1AD19640452FA94C19BB54FB15AA"/>
  </w:style>
  <w:style w:type="paragraph" w:customStyle="1" w:styleId="3993D32B997E49CEA95AC78757977FE8">
    <w:name w:val="3993D32B997E49CEA95AC78757977FE8"/>
  </w:style>
  <w:style w:type="paragraph" w:customStyle="1" w:styleId="636674F37A9D4892A64239432E353B99">
    <w:name w:val="636674F37A9D4892A64239432E353B99"/>
  </w:style>
  <w:style w:type="paragraph" w:customStyle="1" w:styleId="183D92D387BD4453A59D9D88B6F2C9E3">
    <w:name w:val="183D92D387BD4453A59D9D88B6F2C9E3"/>
  </w:style>
  <w:style w:type="paragraph" w:customStyle="1" w:styleId="81EB834322C842488E912850AE1D5C16">
    <w:name w:val="81EB834322C842488E912850AE1D5C16"/>
  </w:style>
  <w:style w:type="paragraph" w:customStyle="1" w:styleId="5A8176DB8169404788C7976C94605A67">
    <w:name w:val="5A8176DB8169404788C7976C94605A67"/>
  </w:style>
  <w:style w:type="paragraph" w:customStyle="1" w:styleId="53E66A608FD4426986AEABB1BD3C058E">
    <w:name w:val="53E66A608FD4426986AEABB1BD3C058E"/>
  </w:style>
  <w:style w:type="paragraph" w:customStyle="1" w:styleId="E896657B4A56419490018E0D8C08A1A0">
    <w:name w:val="E896657B4A56419490018E0D8C08A1A0"/>
  </w:style>
  <w:style w:type="paragraph" w:customStyle="1" w:styleId="85EB990643E94D5B8F7EC8CA07DBC77A">
    <w:name w:val="85EB990643E94D5B8F7EC8CA07DBC77A"/>
  </w:style>
  <w:style w:type="paragraph" w:customStyle="1" w:styleId="4A7B379E30E14735BEF38558A35EC47B">
    <w:name w:val="4A7B379E30E14735BEF38558A35EC47B"/>
  </w:style>
  <w:style w:type="paragraph" w:customStyle="1" w:styleId="03BC4398E5F44613B407D116D83EFA45">
    <w:name w:val="03BC4398E5F44613B407D116D83EFA45"/>
  </w:style>
  <w:style w:type="paragraph" w:customStyle="1" w:styleId="2C1F75F893E34F618698240464064075">
    <w:name w:val="2C1F75F893E34F618698240464064075"/>
  </w:style>
  <w:style w:type="paragraph" w:customStyle="1" w:styleId="2786F245FB2345369D190D380B9D0906">
    <w:name w:val="2786F245FB2345369D190D380B9D0906"/>
  </w:style>
  <w:style w:type="paragraph" w:customStyle="1" w:styleId="FA5DFB29CDDA46738D0A16F28C177A69">
    <w:name w:val="FA5DFB29CDDA46738D0A16F28C177A69"/>
  </w:style>
  <w:style w:type="paragraph" w:customStyle="1" w:styleId="8409342E36B540519C181FE106AAFD34">
    <w:name w:val="8409342E36B540519C181FE106AAFD34"/>
  </w:style>
  <w:style w:type="paragraph" w:customStyle="1" w:styleId="BB4CC001ABBF4FD894336310A1A1179D">
    <w:name w:val="BB4CC001ABBF4FD894336310A1A1179D"/>
  </w:style>
  <w:style w:type="paragraph" w:customStyle="1" w:styleId="1E206581528843AAB7BD39894F8A217C">
    <w:name w:val="1E206581528843AAB7BD39894F8A217C"/>
  </w:style>
  <w:style w:type="paragraph" w:customStyle="1" w:styleId="87E471A984BC400785871646EA2C8CCA">
    <w:name w:val="87E471A984BC400785871646EA2C8CCA"/>
  </w:style>
  <w:style w:type="paragraph" w:customStyle="1" w:styleId="FEEBA13C6FD0498C8039916A94036B06">
    <w:name w:val="FEEBA13C6FD0498C8039916A94036B06"/>
  </w:style>
  <w:style w:type="paragraph" w:customStyle="1" w:styleId="0FB7C2C4F7E24F9ABD8DD5C521A33A79">
    <w:name w:val="0FB7C2C4F7E24F9ABD8DD5C521A33A79"/>
  </w:style>
  <w:style w:type="paragraph" w:customStyle="1" w:styleId="ED609768A46140F8804459C9F083A440">
    <w:name w:val="ED609768A46140F8804459C9F083A440"/>
  </w:style>
  <w:style w:type="paragraph" w:customStyle="1" w:styleId="E9569AB8BE1E45088AEBBAA9C4831190">
    <w:name w:val="E9569AB8BE1E45088AEBBAA9C4831190"/>
  </w:style>
  <w:style w:type="paragraph" w:customStyle="1" w:styleId="7F6C29AFF86E4B30ADDA3BC1748921C8">
    <w:name w:val="7F6C29AFF86E4B30ADDA3BC1748921C8"/>
  </w:style>
  <w:style w:type="paragraph" w:customStyle="1" w:styleId="04CBE87C389442BDB6C98F5C61A844FE">
    <w:name w:val="04CBE87C389442BDB6C98F5C61A844FE"/>
  </w:style>
  <w:style w:type="paragraph" w:customStyle="1" w:styleId="89C28A287F15490FA7F7D2139F3119C5">
    <w:name w:val="89C28A287F15490FA7F7D2139F3119C5"/>
  </w:style>
  <w:style w:type="paragraph" w:customStyle="1" w:styleId="50DE1C9DCBA641E2978A1E2D2A18A0A0">
    <w:name w:val="50DE1C9DCBA641E2978A1E2D2A18A0A0"/>
  </w:style>
  <w:style w:type="paragraph" w:customStyle="1" w:styleId="2E8AB9286C284AB2B9A467E94CF3C490">
    <w:name w:val="2E8AB9286C284AB2B9A467E94CF3C490"/>
  </w:style>
  <w:style w:type="paragraph" w:customStyle="1" w:styleId="F8FA0AF1E1E9404BB2F829A0B110CEEE">
    <w:name w:val="F8FA0AF1E1E9404BB2F829A0B110CEEE"/>
  </w:style>
  <w:style w:type="paragraph" w:customStyle="1" w:styleId="A30CCAB2986048FF8D6F0968F1313A4D">
    <w:name w:val="A30CCAB2986048FF8D6F0968F1313A4D"/>
  </w:style>
  <w:style w:type="paragraph" w:customStyle="1" w:styleId="8E9269E000144491BE0B19C5B0641CBD">
    <w:name w:val="8E9269E000144491BE0B19C5B0641CBD"/>
  </w:style>
  <w:style w:type="paragraph" w:customStyle="1" w:styleId="2F23E694AFA842EF8485BE3388175E69">
    <w:name w:val="2F23E694AFA842EF8485BE3388175E69"/>
  </w:style>
  <w:style w:type="paragraph" w:customStyle="1" w:styleId="CD9FB7538F334E8E8AB301E9F3E58061">
    <w:name w:val="CD9FB7538F334E8E8AB301E9F3E58061"/>
  </w:style>
  <w:style w:type="paragraph" w:customStyle="1" w:styleId="881A3810C3AF456BBCF4499C7CFE32FE">
    <w:name w:val="881A3810C3AF456BBCF4499C7CFE32FE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  <w:style w:type="paragraph" w:customStyle="1" w:styleId="513B72C3C47E49F1870ECFC1BB737F06">
    <w:name w:val="513B72C3C47E49F1870ECFC1BB737F06"/>
  </w:style>
  <w:style w:type="paragraph" w:customStyle="1" w:styleId="AE94BD4015BC4A11BBC59AD863B7F853">
    <w:name w:val="AE94BD4015BC4A11BBC59AD863B7F853"/>
    <w:rsid w:val="00FE4934"/>
  </w:style>
  <w:style w:type="paragraph" w:customStyle="1" w:styleId="0C0A1A6CEC5D4D3F86B989BBE6180A05">
    <w:name w:val="0C0A1A6CEC5D4D3F86B989BBE6180A05"/>
    <w:rsid w:val="00FE4934"/>
  </w:style>
  <w:style w:type="paragraph" w:customStyle="1" w:styleId="5F4891CD58DD49E880DC90F09CEF3FE4">
    <w:name w:val="5F4891CD58DD49E880DC90F09CEF3FE4"/>
    <w:rsid w:val="00FE49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1F359EB-986C-48B8-92C4-4B0181C4F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</Template>
  <TotalTime>0</TotalTime>
  <Pages>1</Pages>
  <Words>261</Words>
  <Characters>1440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2022-02-23T14:12:00Z</dcterms:created>
  <dcterms:modified xsi:type="dcterms:W3CDTF">2022-02-23T14:12:00Z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